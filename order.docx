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8AD" w:rsidRDefault="00B52EBD" w:rsidP="009A78AD">
      <w:pPr>
        <w:spacing w:after="0"/>
        <w:rPr>
          <w:sz w:val="28"/>
          <w:lang w:val="en-US"/>
        </w:rPr>
      </w:pPr>
      <w:r w:rsidRPr="00D04026">
        <w:rPr>
          <w:sz w:val="28"/>
          <w:lang w:val="en-US"/>
        </w:rPr>
        <w:t xml:space="preserve">Please </w:t>
      </w:r>
      <w:r w:rsidR="00D04026" w:rsidRPr="00D04026">
        <w:rPr>
          <w:sz w:val="28"/>
          <w:lang w:val="en-US"/>
        </w:rPr>
        <w:t>order</w:t>
      </w:r>
      <w:r w:rsidRPr="00D04026">
        <w:rPr>
          <w:sz w:val="28"/>
          <w:lang w:val="en-US"/>
        </w:rPr>
        <w:t xml:space="preserve"> illusions </w:t>
      </w:r>
      <w:r w:rsidR="00D04026">
        <w:rPr>
          <w:sz w:val="28"/>
          <w:lang w:val="en-US"/>
        </w:rPr>
        <w:t xml:space="preserve">1-7 </w:t>
      </w:r>
      <w:r w:rsidR="00D04026" w:rsidRPr="00D04026">
        <w:rPr>
          <w:sz w:val="28"/>
          <w:lang w:val="en-US"/>
        </w:rPr>
        <w:t>by believability where</w:t>
      </w:r>
      <w:r w:rsidRPr="00D04026">
        <w:rPr>
          <w:sz w:val="28"/>
          <w:lang w:val="en-US"/>
        </w:rPr>
        <w:t xml:space="preserve"> 1 = most believable </w:t>
      </w:r>
      <w:r w:rsidR="00D04026">
        <w:rPr>
          <w:sz w:val="28"/>
          <w:lang w:val="en-US"/>
        </w:rPr>
        <w:t>and</w:t>
      </w:r>
      <w:r w:rsidRPr="00D04026">
        <w:rPr>
          <w:sz w:val="28"/>
          <w:lang w:val="en-US"/>
        </w:rPr>
        <w:t xml:space="preserve"> </w:t>
      </w:r>
    </w:p>
    <w:p w:rsidR="00E63DCC" w:rsidRPr="00D04026" w:rsidRDefault="00B52EBD" w:rsidP="009A78AD">
      <w:pPr>
        <w:spacing w:after="0"/>
        <w:rPr>
          <w:sz w:val="28"/>
          <w:lang w:val="en-US"/>
        </w:rPr>
      </w:pPr>
      <w:bookmarkStart w:id="0" w:name="_GoBack"/>
      <w:bookmarkEnd w:id="0"/>
      <w:r w:rsidRPr="00D04026">
        <w:rPr>
          <w:sz w:val="28"/>
          <w:lang w:val="en-US"/>
        </w:rPr>
        <w:t>7 = least believable</w:t>
      </w:r>
    </w:p>
    <w:p w:rsidR="00D04026" w:rsidRDefault="00D04026" w:rsidP="009A78AD">
      <w:pPr>
        <w:spacing w:after="0"/>
        <w:rPr>
          <w:noProof/>
          <w:sz w:val="24"/>
          <w:lang w:eastAsia="cs-CZ"/>
        </w:rPr>
      </w:pPr>
    </w:p>
    <w:p w:rsidR="00D04026" w:rsidRDefault="00D04026" w:rsidP="009A78AD">
      <w:pPr>
        <w:spacing w:after="0"/>
        <w:rPr>
          <w:noProof/>
          <w:sz w:val="24"/>
          <w:lang w:eastAsia="cs-CZ"/>
        </w:rPr>
        <w:sectPr w:rsidR="00D04026" w:rsidSect="00D04026">
          <w:headerReference w:type="default" r:id="rId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>
            <wp:extent cx="2655570" cy="165989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ylinder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AD" w:rsidRDefault="009A78AD" w:rsidP="009A78AD">
      <w:pPr>
        <w:pStyle w:val="Titulek"/>
        <w:spacing w:after="0"/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Ambiguous</w:t>
      </w:r>
      <w:proofErr w:type="spellEnd"/>
      <w:r>
        <w:t xml:space="preserve"> </w:t>
      </w:r>
      <w:proofErr w:type="spellStart"/>
      <w:r>
        <w:t>Cylinders</w:t>
      </w:r>
      <w:proofErr w:type="spellEnd"/>
    </w:p>
    <w:p w:rsidR="009A78AD" w:rsidRPr="009A78AD" w:rsidRDefault="009A78AD" w:rsidP="009A78AD"/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 wp14:anchorId="65C51BE1" wp14:editId="55CB86A4">
            <wp:extent cx="2655570" cy="165989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o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AD" w:rsidRDefault="009A78AD" w:rsidP="009A78AD">
      <w:pPr>
        <w:pStyle w:val="Titulek"/>
        <w:spacing w:after="0"/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2</w:t>
        </w:r>
      </w:fldSimple>
      <w:r>
        <w:t xml:space="preserve">: </w:t>
      </w:r>
      <w:proofErr w:type="spellStart"/>
      <w:r>
        <w:t>Ames</w:t>
      </w:r>
      <w:proofErr w:type="spellEnd"/>
      <w:r>
        <w:t xml:space="preserve"> </w:t>
      </w:r>
      <w:proofErr w:type="spellStart"/>
      <w:r>
        <w:t>Room</w:t>
      </w:r>
      <w:proofErr w:type="spellEnd"/>
    </w:p>
    <w:p w:rsidR="009A78AD" w:rsidRPr="009A78AD" w:rsidRDefault="009A78AD" w:rsidP="009A78AD"/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 wp14:anchorId="4D4BFEC0" wp14:editId="7778DF11">
            <wp:extent cx="2655570" cy="165989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y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AD" w:rsidRDefault="009A78AD" w:rsidP="009A78AD">
      <w:pPr>
        <w:pStyle w:val="Titulek"/>
        <w:spacing w:after="0"/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eyes</w:t>
      </w:r>
      <w:proofErr w:type="spellEnd"/>
    </w:p>
    <w:p w:rsidR="009A78AD" w:rsidRPr="009A78AD" w:rsidRDefault="009A78AD" w:rsidP="009A78AD"/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>
            <wp:extent cx="2655570" cy="165989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o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26" w:rsidRDefault="009A78AD" w:rsidP="009A78AD">
      <w:pPr>
        <w:pStyle w:val="Titulek"/>
        <w:spacing w:after="0"/>
        <w:rPr>
          <w:noProof/>
          <w:sz w:val="24"/>
          <w:lang w:eastAsia="cs-CZ"/>
        </w:rPr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Magnetic</w:t>
      </w:r>
      <w:proofErr w:type="spellEnd"/>
      <w:r>
        <w:t xml:space="preserve"> </w:t>
      </w:r>
      <w:proofErr w:type="spellStart"/>
      <w:r>
        <w:t>Slopes</w:t>
      </w:r>
      <w:proofErr w:type="spellEnd"/>
    </w:p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>
            <wp:extent cx="2655570" cy="165989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AD" w:rsidRDefault="009A78AD" w:rsidP="009A78AD">
      <w:pPr>
        <w:pStyle w:val="Titulek"/>
        <w:spacing w:after="0"/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Yes</w:t>
      </w:r>
      <w:proofErr w:type="spellEnd"/>
      <w:r>
        <w:t>/No</w:t>
      </w:r>
    </w:p>
    <w:p w:rsidR="009A78AD" w:rsidRPr="009A78AD" w:rsidRDefault="009A78AD" w:rsidP="009A78AD"/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>
            <wp:extent cx="2655570" cy="165989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8AD" w:rsidRDefault="009A78AD" w:rsidP="009A78AD">
      <w:pPr>
        <w:pStyle w:val="Titulek"/>
        <w:spacing w:after="0"/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6</w:t>
        </w:r>
      </w:fldSimple>
      <w:r>
        <w:t xml:space="preserve">: </w:t>
      </w:r>
      <w:proofErr w:type="spellStart"/>
      <w:r>
        <w:t>Penrose</w:t>
      </w:r>
      <w:proofErr w:type="spellEnd"/>
      <w:r>
        <w:t xml:space="preserve"> Triangle</w:t>
      </w:r>
    </w:p>
    <w:p w:rsidR="009A78AD" w:rsidRPr="009A78AD" w:rsidRDefault="009A78AD" w:rsidP="009A78AD"/>
    <w:p w:rsidR="009A78AD" w:rsidRDefault="00D04026" w:rsidP="009A78AD">
      <w:pPr>
        <w:keepNext/>
        <w:spacing w:after="0"/>
      </w:pPr>
      <w:r>
        <w:rPr>
          <w:noProof/>
          <w:sz w:val="24"/>
          <w:lang w:eastAsia="cs-CZ"/>
        </w:rPr>
        <w:drawing>
          <wp:inline distT="0" distB="0" distL="0" distR="0">
            <wp:extent cx="2655570" cy="165989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as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26" w:rsidRPr="00B52EBD" w:rsidRDefault="009A78AD" w:rsidP="009A78AD">
      <w:pPr>
        <w:pStyle w:val="Titulek"/>
        <w:spacing w:after="0"/>
        <w:rPr>
          <w:sz w:val="24"/>
          <w:lang w:val="en-US"/>
        </w:rPr>
      </w:pPr>
      <w:proofErr w:type="spellStart"/>
      <w:r>
        <w:t>Scene</w:t>
      </w:r>
      <w:proofErr w:type="spellEnd"/>
      <w:r>
        <w:t xml:space="preserve"> </w:t>
      </w:r>
      <w:fldSimple w:instr=" SEQ Scene \* ARABIC ">
        <w:r>
          <w:rPr>
            <w:noProof/>
          </w:rPr>
          <w:t>7</w:t>
        </w:r>
      </w:fldSimple>
      <w:r>
        <w:t xml:space="preserve">: </w:t>
      </w:r>
      <w:proofErr w:type="spellStart"/>
      <w:r>
        <w:t>Vases</w:t>
      </w:r>
      <w:proofErr w:type="spellEnd"/>
      <w:r>
        <w:t>/</w:t>
      </w:r>
      <w:proofErr w:type="spellStart"/>
      <w:r>
        <w:t>Faces</w:t>
      </w:r>
      <w:proofErr w:type="spellEnd"/>
    </w:p>
    <w:sectPr w:rsidR="00D04026" w:rsidRPr="00B52EBD" w:rsidSect="00D04026">
      <w:type w:val="continuous"/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79D" w:rsidRDefault="0058479D" w:rsidP="00D04026">
      <w:pPr>
        <w:spacing w:after="0" w:line="240" w:lineRule="auto"/>
      </w:pPr>
      <w:r>
        <w:separator/>
      </w:r>
    </w:p>
  </w:endnote>
  <w:endnote w:type="continuationSeparator" w:id="0">
    <w:p w:rsidR="0058479D" w:rsidRDefault="0058479D" w:rsidP="00D04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79D" w:rsidRDefault="0058479D" w:rsidP="00D04026">
      <w:pPr>
        <w:spacing w:after="0" w:line="240" w:lineRule="auto"/>
      </w:pPr>
      <w:r>
        <w:separator/>
      </w:r>
    </w:p>
  </w:footnote>
  <w:footnote w:type="continuationSeparator" w:id="0">
    <w:p w:rsidR="0058479D" w:rsidRDefault="0058479D" w:rsidP="00D04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4026" w:rsidRPr="00D04026" w:rsidRDefault="00D04026">
    <w:pPr>
      <w:pStyle w:val="Zhlav"/>
      <w:rPr>
        <w:sz w:val="32"/>
        <w:lang w:val="en-US"/>
      </w:rPr>
    </w:pPr>
    <w:r w:rsidRPr="00D04026">
      <w:rPr>
        <w:sz w:val="32"/>
        <w:lang w:val="en-US"/>
      </w:rPr>
      <w:t>Participant number: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EBD"/>
    <w:rsid w:val="0058479D"/>
    <w:rsid w:val="009A78AD"/>
    <w:rsid w:val="00B52EBD"/>
    <w:rsid w:val="00D04026"/>
    <w:rsid w:val="00E6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AE6AF"/>
  <w15:chartTrackingRefBased/>
  <w15:docId w15:val="{EDDA6D86-E8DA-4629-817A-908109A5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D040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04026"/>
  </w:style>
  <w:style w:type="paragraph" w:styleId="Zpat">
    <w:name w:val="footer"/>
    <w:basedOn w:val="Normln"/>
    <w:link w:val="ZpatChar"/>
    <w:uiPriority w:val="99"/>
    <w:unhideWhenUsed/>
    <w:rsid w:val="00D040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04026"/>
  </w:style>
  <w:style w:type="paragraph" w:styleId="Titulek">
    <w:name w:val="caption"/>
    <w:basedOn w:val="Normln"/>
    <w:next w:val="Normln"/>
    <w:uiPriority w:val="35"/>
    <w:unhideWhenUsed/>
    <w:qFormat/>
    <w:rsid w:val="00D0402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F3F38-81AF-4BA0-AAFF-33CB81F14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38B1FC5E</Template>
  <TotalTime>26</TotalTime>
  <Pages>1</Pages>
  <Words>64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CVT</Company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xgluszny</dc:creator>
  <cp:keywords/>
  <dc:description/>
  <cp:lastModifiedBy>xgluszny</cp:lastModifiedBy>
  <cp:revision>1</cp:revision>
  <dcterms:created xsi:type="dcterms:W3CDTF">2018-10-09T13:55:00Z</dcterms:created>
  <dcterms:modified xsi:type="dcterms:W3CDTF">2018-10-09T14:21:00Z</dcterms:modified>
</cp:coreProperties>
</file>